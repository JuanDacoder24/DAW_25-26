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0A10" w14:textId="5F9700EE" w:rsidR="009C2019" w:rsidRDefault="009C2019" w:rsidP="009C2019">
      <w:pPr>
        <w:pStyle w:val="Ttulo2"/>
        <w:rPr>
          <w:sz w:val="32"/>
          <w:szCs w:val="32"/>
        </w:rPr>
      </w:pPr>
      <w:r w:rsidRPr="00717EE5">
        <w:rPr>
          <w:sz w:val="32"/>
          <w:szCs w:val="32"/>
        </w:rPr>
        <w:t>U</w:t>
      </w:r>
      <w:r>
        <w:rPr>
          <w:sz w:val="32"/>
          <w:szCs w:val="32"/>
        </w:rPr>
        <w:t>D</w:t>
      </w:r>
      <w:r w:rsidRPr="00717EE5">
        <w:rPr>
          <w:sz w:val="32"/>
          <w:szCs w:val="32"/>
        </w:rPr>
        <w:t>1</w:t>
      </w:r>
      <w:r w:rsidR="001A3250">
        <w:rPr>
          <w:sz w:val="32"/>
          <w:szCs w:val="32"/>
        </w:rPr>
        <w:t xml:space="preserve"> + UD2</w:t>
      </w:r>
      <w:r w:rsidRPr="00717EE5">
        <w:rPr>
          <w:sz w:val="32"/>
          <w:szCs w:val="32"/>
        </w:rPr>
        <w:t xml:space="preserve"> – Examen (Modelo A)</w:t>
      </w:r>
    </w:p>
    <w:p w14:paraId="5368E729" w14:textId="77777777" w:rsidR="000446B7" w:rsidRPr="000446B7" w:rsidRDefault="000446B7" w:rsidP="000446B7"/>
    <w:p w14:paraId="4EF1E6F9" w14:textId="77777777" w:rsidR="009C2019" w:rsidRDefault="009C2019" w:rsidP="009C2019">
      <w:pPr>
        <w:spacing w:line="360" w:lineRule="auto"/>
      </w:pPr>
      <w:r w:rsidRPr="00717EE5">
        <w:t>POR FAVOR, LEE LAS INSTRUCCIONES ATENTAMENTE. DEBERÁS ENTREGAR ESTE MISMO DOCUMENTO EN FORMATO PDF (</w:t>
      </w:r>
      <w:r w:rsidRPr="00717EE5">
        <w:rPr>
          <w:b/>
          <w:bCs/>
        </w:rPr>
        <w:t>CUALQUIER OTRO FORMATO DISTINTO DE PDF NO SERÁ CORREGIDO</w:t>
      </w:r>
      <w:r w:rsidRPr="00717EE5">
        <w:t>). SE ESPERA QUE PUEDAS RESOLVER ESTAS ACTIVIDADES EMPLEANDO EXCLUSIVAMENTE TUS CONOCIMIEN</w:t>
      </w:r>
      <w:r>
        <w:t>TOS Y LOS MATERIALES QUE HA</w:t>
      </w:r>
      <w:r w:rsidRPr="00717EE5">
        <w:t>Y</w:t>
      </w:r>
      <w:r>
        <w:t>AS DESCARGADO PREVIAMENTE.</w:t>
      </w:r>
      <w:r w:rsidRPr="00717EE5">
        <w:t xml:space="preserve"> </w:t>
      </w:r>
      <w:r w:rsidRPr="0070279B">
        <w:t>EN CASO DE CUALQUIER EVIDENCIA DE COPIA, EL EXAMEN SE EVALUARÁ COMO SUSPENSO (0).</w:t>
      </w:r>
    </w:p>
    <w:p w14:paraId="3A4524E4" w14:textId="77777777" w:rsidR="00F50A8E" w:rsidRPr="00BC79EE" w:rsidRDefault="00F50A8E" w:rsidP="00F50A8E"/>
    <w:p w14:paraId="0CC5ECA8" w14:textId="0A6E041D" w:rsidR="004B059F" w:rsidRDefault="009C2019" w:rsidP="00527401">
      <w:r w:rsidRPr="00BC79EE">
        <w:rPr>
          <w:b/>
          <w:bCs/>
        </w:rPr>
        <w:t>Pregunta</w:t>
      </w:r>
      <w:r w:rsidR="00527401" w:rsidRPr="00BC79EE">
        <w:rPr>
          <w:b/>
          <w:bCs/>
        </w:rPr>
        <w:t xml:space="preserve"> 1. </w:t>
      </w:r>
      <w:r w:rsidR="00292F79" w:rsidRPr="00BC79EE">
        <w:t>Cre</w:t>
      </w:r>
      <w:r w:rsidR="00CA2A1D" w:rsidRPr="00BC79EE">
        <w:t xml:space="preserve">a </w:t>
      </w:r>
      <w:r w:rsidR="00CE2C5B">
        <w:t>una máquina virtual en Azure</w:t>
      </w:r>
      <w:r w:rsidR="00A12661">
        <w:t xml:space="preserve"> que cumpla con las siguientes premisas:</w:t>
      </w:r>
    </w:p>
    <w:p w14:paraId="0340620F" w14:textId="77777777" w:rsidR="00165BAB" w:rsidRPr="00BC79EE" w:rsidRDefault="00165BAB" w:rsidP="00527401"/>
    <w:p w14:paraId="200A5FCC" w14:textId="0BC808E6" w:rsidR="00FB424B" w:rsidRDefault="00FB424B" w:rsidP="009E512F">
      <w:pPr>
        <w:pStyle w:val="Prrafodelista"/>
        <w:numPr>
          <w:ilvl w:val="0"/>
          <w:numId w:val="14"/>
        </w:numPr>
      </w:pPr>
      <w:r>
        <w:t>La máquina debe de llamarse “</w:t>
      </w:r>
      <w:proofErr w:type="spellStart"/>
      <w:r>
        <w:t>Examen</w:t>
      </w:r>
      <w:r w:rsidR="00CD5703">
        <w:t>CN</w:t>
      </w:r>
      <w:proofErr w:type="spellEnd"/>
      <w:r w:rsidR="00CD5703">
        <w:t>”</w:t>
      </w:r>
      <w:r w:rsidR="000705AA">
        <w:t>.</w:t>
      </w:r>
    </w:p>
    <w:p w14:paraId="6488690C" w14:textId="1A05279F" w:rsidR="000705AA" w:rsidRDefault="00F25BDF" w:rsidP="009E512F">
      <w:pPr>
        <w:pStyle w:val="Prrafodelista"/>
        <w:numPr>
          <w:ilvl w:val="0"/>
          <w:numId w:val="14"/>
        </w:numPr>
      </w:pPr>
      <w:r>
        <w:t>Se debe activar</w:t>
      </w:r>
      <w:r w:rsidR="000705AA">
        <w:t xml:space="preserve"> un servidor</w:t>
      </w:r>
      <w:r>
        <w:t xml:space="preserve"> web de tu elección.</w:t>
      </w:r>
    </w:p>
    <w:p w14:paraId="69AAC6A2" w14:textId="2F63FC62" w:rsidR="00D65E43" w:rsidRDefault="008541F9" w:rsidP="00360814">
      <w:pPr>
        <w:pStyle w:val="Prrafodelista"/>
        <w:numPr>
          <w:ilvl w:val="0"/>
          <w:numId w:val="14"/>
        </w:numPr>
      </w:pPr>
      <w:r>
        <w:t xml:space="preserve">En dicho servidor, se deberá desplegar una web sencilla. </w:t>
      </w:r>
      <w:r w:rsidR="00CA2A1D" w:rsidRPr="00BC79EE">
        <w:t>Se recomienda que utilices HTML</w:t>
      </w:r>
      <w:r>
        <w:t>, valorándose positi</w:t>
      </w:r>
      <w:r w:rsidR="00360814">
        <w:t xml:space="preserve">vamente el </w:t>
      </w:r>
      <w:r w:rsidR="00CA2A1D" w:rsidRPr="00BC79EE">
        <w:t>uso de hoja de estilos.</w:t>
      </w:r>
      <w:r w:rsidR="00360814">
        <w:t xml:space="preserve"> </w:t>
      </w:r>
      <w:r w:rsidR="00CA2A1D" w:rsidRPr="00BC79EE">
        <w:t>Debe de incluir una sola página</w:t>
      </w:r>
      <w:r w:rsidR="004B059F" w:rsidRPr="00BC79EE">
        <w:t>,</w:t>
      </w:r>
      <w:r w:rsidR="00D65E43" w:rsidRPr="00BC79EE">
        <w:t xml:space="preserve"> </w:t>
      </w:r>
      <w:r w:rsidR="00CA2A1D" w:rsidRPr="00BC79EE">
        <w:t>la cual debe contener una imagen. Si no dispones de imágenes en tu equipo puedes tomar una captura de pantalla.</w:t>
      </w:r>
    </w:p>
    <w:p w14:paraId="158E3B63" w14:textId="77777777" w:rsidR="00360814" w:rsidRPr="00BC79EE" w:rsidRDefault="00360814" w:rsidP="00360814">
      <w:pPr>
        <w:pStyle w:val="Prrafodelista"/>
      </w:pPr>
    </w:p>
    <w:p w14:paraId="0496250D" w14:textId="7297D674" w:rsidR="00D65E43" w:rsidRDefault="00CA2A1D" w:rsidP="00527401">
      <w:r w:rsidRPr="00BC79EE">
        <w:t>Para completar este ejercicio, deberás proporcionar lo</w:t>
      </w:r>
      <w:r w:rsidR="008F6106" w:rsidRPr="00BC79EE">
        <w:t xml:space="preserve"> siguiente</w:t>
      </w:r>
      <w:r w:rsidR="00D65E43" w:rsidRPr="00BC79EE">
        <w:t>:</w:t>
      </w:r>
    </w:p>
    <w:p w14:paraId="23D51E68" w14:textId="77777777" w:rsidR="00165BAB" w:rsidRPr="00BC79EE" w:rsidRDefault="00165BAB" w:rsidP="00527401"/>
    <w:p w14:paraId="0B4A13FC" w14:textId="5BAEE4A3" w:rsidR="00527401" w:rsidRPr="00854545" w:rsidRDefault="008F6106" w:rsidP="00D65E43">
      <w:pPr>
        <w:pStyle w:val="Prrafodelista"/>
        <w:numPr>
          <w:ilvl w:val="0"/>
          <w:numId w:val="16"/>
        </w:numPr>
      </w:pPr>
      <w:r w:rsidRPr="00BC79EE">
        <w:t xml:space="preserve">Una captura de pantalla </w:t>
      </w:r>
      <w:r w:rsidR="00854545">
        <w:t>mostrando los parámetros de configuración hardware de tu máquina virtual, así como el nombre de esta</w:t>
      </w:r>
      <w:r w:rsidR="009E512F" w:rsidRPr="00BC79EE">
        <w:t>.</w:t>
      </w:r>
      <w:r w:rsidR="00527401" w:rsidRPr="00BC79EE">
        <w:t xml:space="preserve"> </w:t>
      </w:r>
      <w:r w:rsidR="00527401" w:rsidRPr="00854545">
        <w:t>(</w:t>
      </w:r>
      <w:r w:rsidR="005F1F8B" w:rsidRPr="00854545">
        <w:t>1</w:t>
      </w:r>
      <w:r w:rsidR="00527401" w:rsidRPr="00854545">
        <w:t xml:space="preserve"> p</w:t>
      </w:r>
      <w:r w:rsidRPr="00854545">
        <w:t>unto</w:t>
      </w:r>
      <w:r w:rsidR="00527401" w:rsidRPr="00854545">
        <w:t>)</w:t>
      </w:r>
    </w:p>
    <w:p w14:paraId="32B79CA0" w14:textId="40357598" w:rsidR="00D65E43" w:rsidRPr="0050465B" w:rsidRDefault="0050465B" w:rsidP="00D65E43">
      <w:pPr>
        <w:pStyle w:val="Prrafodelista"/>
        <w:numPr>
          <w:ilvl w:val="0"/>
          <w:numId w:val="16"/>
        </w:numPr>
      </w:pPr>
      <w:r>
        <w:t xml:space="preserve">Explica brevemente los pasos a seguir para realizar el despliegue de </w:t>
      </w:r>
      <w:r w:rsidR="008053E1">
        <w:t>tu web</w:t>
      </w:r>
      <w:r w:rsidR="00DA28DA">
        <w:t xml:space="preserve">. </w:t>
      </w:r>
      <w:r w:rsidR="005E4124">
        <w:t>Muestra capturas de la web desplegada en tu máquina virtual. (2 puntos)</w:t>
      </w:r>
    </w:p>
    <w:p w14:paraId="46D6B8B4" w14:textId="76429861" w:rsidR="007713BB" w:rsidRPr="00D97C9B" w:rsidRDefault="00D97C9B" w:rsidP="00D65E43">
      <w:pPr>
        <w:pStyle w:val="Prrafodelista"/>
        <w:numPr>
          <w:ilvl w:val="0"/>
          <w:numId w:val="16"/>
        </w:numPr>
      </w:pPr>
      <w:r w:rsidRPr="00D97C9B">
        <w:t>Nos avisan de que a</w:t>
      </w:r>
      <w:r>
        <w:t xml:space="preserve"> futuro será necesario establecer </w:t>
      </w:r>
      <w:r w:rsidR="006C7546">
        <w:t xml:space="preserve">comunicación con la máquina recién creada a través del protocolo SSH (el cual utiliza el puerto 22). </w:t>
      </w:r>
      <w:r w:rsidR="00300392">
        <w:t xml:space="preserve">Explica brevemente y muestra las modificaciones necesarias a realizar en la configuración para </w:t>
      </w:r>
      <w:r w:rsidR="00854545">
        <w:t>permitir dicha comunicación. (1 punto)</w:t>
      </w:r>
    </w:p>
    <w:p w14:paraId="06421945" w14:textId="77777777" w:rsidR="00AB26AF" w:rsidRDefault="00AB26AF" w:rsidP="00527401">
      <w:pPr>
        <w:rPr>
          <w:b/>
          <w:bCs/>
        </w:rPr>
      </w:pPr>
    </w:p>
    <w:p w14:paraId="34DCA40C" w14:textId="77777777" w:rsidR="00A7052E" w:rsidRDefault="00A7052E" w:rsidP="00527401">
      <w:pPr>
        <w:rPr>
          <w:b/>
          <w:bCs/>
        </w:rPr>
      </w:pPr>
    </w:p>
    <w:p w14:paraId="5EB7840F" w14:textId="77777777" w:rsidR="00A7052E" w:rsidRDefault="00A7052E" w:rsidP="00527401">
      <w:pPr>
        <w:rPr>
          <w:b/>
          <w:bCs/>
        </w:rPr>
      </w:pPr>
    </w:p>
    <w:p w14:paraId="06FF3D17" w14:textId="77777777" w:rsidR="00A7052E" w:rsidRDefault="00A7052E" w:rsidP="00527401">
      <w:pPr>
        <w:rPr>
          <w:b/>
          <w:bCs/>
        </w:rPr>
      </w:pPr>
    </w:p>
    <w:p w14:paraId="4537A73A" w14:textId="77777777" w:rsidR="00A7052E" w:rsidRDefault="00A7052E" w:rsidP="00527401">
      <w:pPr>
        <w:rPr>
          <w:b/>
          <w:bCs/>
        </w:rPr>
      </w:pPr>
    </w:p>
    <w:p w14:paraId="2B064E21" w14:textId="77777777" w:rsidR="00A7052E" w:rsidRDefault="00A7052E" w:rsidP="00527401">
      <w:pPr>
        <w:rPr>
          <w:b/>
          <w:bCs/>
        </w:rPr>
      </w:pPr>
    </w:p>
    <w:p w14:paraId="3609ADCC" w14:textId="77777777" w:rsidR="00A7052E" w:rsidRPr="00D97C9B" w:rsidRDefault="00A7052E" w:rsidP="00527401">
      <w:pPr>
        <w:rPr>
          <w:b/>
          <w:bCs/>
        </w:rPr>
      </w:pPr>
    </w:p>
    <w:p w14:paraId="7F62BE7E" w14:textId="3A69E0D1" w:rsidR="00072A33" w:rsidRDefault="00C03C46" w:rsidP="009629EC">
      <w:pPr>
        <w:tabs>
          <w:tab w:val="num" w:pos="720"/>
        </w:tabs>
      </w:pPr>
      <w:r w:rsidRPr="00BC79EE">
        <w:rPr>
          <w:b/>
          <w:bCs/>
        </w:rPr>
        <w:lastRenderedPageBreak/>
        <w:t>Pregunta</w:t>
      </w:r>
      <w:r w:rsidR="00527401" w:rsidRPr="00BC79EE">
        <w:rPr>
          <w:b/>
          <w:bCs/>
        </w:rPr>
        <w:t xml:space="preserve"> </w:t>
      </w:r>
      <w:r w:rsidR="00BC79EE">
        <w:rPr>
          <w:b/>
          <w:bCs/>
        </w:rPr>
        <w:t>2</w:t>
      </w:r>
      <w:r w:rsidR="00527401" w:rsidRPr="00BC79EE">
        <w:rPr>
          <w:b/>
          <w:bCs/>
        </w:rPr>
        <w:t xml:space="preserve">. </w:t>
      </w:r>
      <w:r w:rsidR="00402B67">
        <w:t>Crea una página web sencill</w:t>
      </w:r>
      <w:r w:rsidR="00DD0F49">
        <w:t>a</w:t>
      </w:r>
      <w:r w:rsidR="00415271">
        <w:t xml:space="preserve">, </w:t>
      </w:r>
      <w:r w:rsidR="00A7052E">
        <w:t>la cual deberá mantener las mismas premisas que la utilizada en el ejercicio anterior (puedes utilizar la misma).</w:t>
      </w:r>
      <w:r w:rsidR="009629EC">
        <w:t xml:space="preserve"> </w:t>
      </w:r>
      <w:r w:rsidR="003F207C">
        <w:t xml:space="preserve">La web ha de ser desplegada en un contenedor Docker utilizando </w:t>
      </w:r>
      <w:r w:rsidR="00072A33">
        <w:t>Apache.</w:t>
      </w:r>
      <w:r w:rsidR="0018387F">
        <w:t xml:space="preserve"> Para ello, puedes contar con las siguientes pistas:</w:t>
      </w:r>
    </w:p>
    <w:p w14:paraId="651F1A3D" w14:textId="77777777" w:rsidR="0018387F" w:rsidRDefault="0018387F" w:rsidP="003F207C"/>
    <w:p w14:paraId="3BACD373" w14:textId="77777777" w:rsidR="00E3758F" w:rsidRDefault="00CB65B4" w:rsidP="00CB65B4">
      <w:pPr>
        <w:pStyle w:val="Prrafodelista"/>
        <w:numPr>
          <w:ilvl w:val="0"/>
          <w:numId w:val="20"/>
        </w:numPr>
      </w:pPr>
      <w:r>
        <w:t xml:space="preserve">Mientras que </w:t>
      </w:r>
      <w:proofErr w:type="spellStart"/>
      <w:r>
        <w:t>Nginx</w:t>
      </w:r>
      <w:proofErr w:type="spellEnd"/>
      <w:r>
        <w:t xml:space="preserve"> se despliega en la ruta</w:t>
      </w:r>
      <w:r w:rsidR="00E3758F">
        <w:t>:</w:t>
      </w:r>
    </w:p>
    <w:p w14:paraId="06D5C031" w14:textId="32FA7730" w:rsidR="00E3758F" w:rsidRDefault="0018387F" w:rsidP="00E3758F">
      <w:pPr>
        <w:ind w:left="720"/>
        <w:jc w:val="center"/>
      </w:pPr>
      <w:r w:rsidRPr="0018387F">
        <w:t>/</w:t>
      </w:r>
      <w:proofErr w:type="spellStart"/>
      <w:r w:rsidRPr="0018387F">
        <w:t>usr</w:t>
      </w:r>
      <w:proofErr w:type="spellEnd"/>
      <w:r w:rsidRPr="0018387F">
        <w:t>/share/</w:t>
      </w:r>
      <w:proofErr w:type="spellStart"/>
      <w:r w:rsidRPr="0018387F">
        <w:t>nginx</w:t>
      </w:r>
      <w:proofErr w:type="spellEnd"/>
      <w:r w:rsidRPr="0018387F">
        <w:t>/</w:t>
      </w:r>
      <w:proofErr w:type="spellStart"/>
      <w:r w:rsidRPr="0018387F">
        <w:t>html</w:t>
      </w:r>
      <w:proofErr w:type="spellEnd"/>
      <w:r w:rsidRPr="0018387F">
        <w:t>/</w:t>
      </w:r>
    </w:p>
    <w:p w14:paraId="58F0EB0E" w14:textId="77777777" w:rsidR="00E3758F" w:rsidRDefault="0018387F" w:rsidP="00E3758F">
      <w:pPr>
        <w:ind w:left="720"/>
      </w:pPr>
      <w:r w:rsidRPr="0018387F">
        <w:t>Apache</w:t>
      </w:r>
      <w:r w:rsidR="00CB65B4">
        <w:t xml:space="preserve"> por su parte </w:t>
      </w:r>
      <w:r w:rsidRPr="0018387F">
        <w:t>usa</w:t>
      </w:r>
      <w:r w:rsidR="00E3758F">
        <w:t>:</w:t>
      </w:r>
      <w:r w:rsidRPr="0018387F">
        <w:t xml:space="preserve"> </w:t>
      </w:r>
    </w:p>
    <w:p w14:paraId="7C2CAA30" w14:textId="5789B4FB" w:rsidR="0018387F" w:rsidRDefault="0018387F" w:rsidP="00E3758F">
      <w:pPr>
        <w:ind w:left="720"/>
        <w:jc w:val="center"/>
      </w:pPr>
      <w:r w:rsidRPr="0018387F">
        <w:t>/</w:t>
      </w:r>
      <w:proofErr w:type="spellStart"/>
      <w:r w:rsidRPr="0018387F">
        <w:t>usr</w:t>
      </w:r>
      <w:proofErr w:type="spellEnd"/>
      <w:r w:rsidRPr="0018387F">
        <w:t>/local/apache2/</w:t>
      </w:r>
      <w:proofErr w:type="spellStart"/>
      <w:r w:rsidRPr="0018387F">
        <w:t>htdocs</w:t>
      </w:r>
      <w:proofErr w:type="spellEnd"/>
      <w:r w:rsidRPr="0018387F">
        <w:t>/</w:t>
      </w:r>
    </w:p>
    <w:p w14:paraId="03D605F3" w14:textId="454F14B0" w:rsidR="00CD55C9" w:rsidRDefault="00CD55C9" w:rsidP="00CB65B4">
      <w:pPr>
        <w:pStyle w:val="Prrafodelista"/>
        <w:numPr>
          <w:ilvl w:val="0"/>
          <w:numId w:val="20"/>
        </w:numPr>
      </w:pPr>
      <w:r>
        <w:t xml:space="preserve">Si utilizamos </w:t>
      </w:r>
      <w:r w:rsidRPr="00CD55C9">
        <w:t xml:space="preserve">-d </w:t>
      </w:r>
      <w:proofErr w:type="spellStart"/>
      <w:r w:rsidRPr="00CD55C9">
        <w:t>nginx</w:t>
      </w:r>
      <w:proofErr w:type="spellEnd"/>
      <w:r w:rsidR="00E320CB">
        <w:t xml:space="preserve"> para utilizar la imagen oficial de </w:t>
      </w:r>
      <w:proofErr w:type="spellStart"/>
      <w:r w:rsidR="00E320CB">
        <w:t>Nginx</w:t>
      </w:r>
      <w:proofErr w:type="spellEnd"/>
      <w:r w:rsidR="00E320CB">
        <w:t xml:space="preserve">, podemos utilizar </w:t>
      </w:r>
      <w:r w:rsidR="00E320CB" w:rsidRPr="00E320CB">
        <w:t xml:space="preserve">-d </w:t>
      </w:r>
      <w:proofErr w:type="spellStart"/>
      <w:r w:rsidR="00E320CB" w:rsidRPr="00E320CB">
        <w:t>httpd</w:t>
      </w:r>
      <w:proofErr w:type="spellEnd"/>
      <w:r w:rsidR="00E320CB">
        <w:t xml:space="preserve"> para trabajar con la imagen oficial de </w:t>
      </w:r>
      <w:r w:rsidR="0049113D">
        <w:t>Apache.</w:t>
      </w:r>
    </w:p>
    <w:p w14:paraId="666DC1F9" w14:textId="0A927C9A" w:rsidR="00C63C02" w:rsidRDefault="00C63C02" w:rsidP="00CB65B4">
      <w:pPr>
        <w:pStyle w:val="Prrafodelista"/>
        <w:numPr>
          <w:ilvl w:val="0"/>
          <w:numId w:val="20"/>
        </w:numPr>
      </w:pPr>
      <w:r>
        <w:t xml:space="preserve">Los navegadores pueden almacenar versiones antiguas de páginas en caché. Si tu despliegue parece no funcionar, </w:t>
      </w:r>
      <w:r w:rsidR="00B36FA0">
        <w:t xml:space="preserve">asegúrate de estar accediendo a la dirección </w:t>
      </w:r>
      <w:r w:rsidR="00B36FA0" w:rsidRPr="00B36FA0">
        <w:rPr>
          <w:i/>
          <w:iCs/>
        </w:rPr>
        <w:t>localhost:8080</w:t>
      </w:r>
      <w:r w:rsidR="00B36FA0">
        <w:t xml:space="preserve"> y prueba a utilizar otro navegador o una ventana de incógnito.</w:t>
      </w:r>
    </w:p>
    <w:p w14:paraId="7735F9A1" w14:textId="77777777" w:rsidR="00165BAB" w:rsidRPr="00BC79EE" w:rsidRDefault="00165BAB" w:rsidP="009F67CE"/>
    <w:p w14:paraId="63A2ADEC" w14:textId="285B36C6" w:rsidR="000446B7" w:rsidRPr="00BC79EE" w:rsidRDefault="000446B7" w:rsidP="000446B7">
      <w:r w:rsidRPr="00BC79EE">
        <w:t>Para completar este ejercicio, deberás proporcionar lo siguiente:</w:t>
      </w:r>
    </w:p>
    <w:p w14:paraId="576A4E3C" w14:textId="72F7263A" w:rsidR="00941085" w:rsidRPr="00BC79EE" w:rsidRDefault="00941085" w:rsidP="00941085"/>
    <w:p w14:paraId="24482D90" w14:textId="18D65D6D" w:rsidR="00941085" w:rsidRPr="00CF477D" w:rsidRDefault="00CF477D" w:rsidP="00941085">
      <w:pPr>
        <w:pStyle w:val="Prrafodelista"/>
        <w:numPr>
          <w:ilvl w:val="0"/>
          <w:numId w:val="17"/>
        </w:numPr>
      </w:pPr>
      <w:r>
        <w:t xml:space="preserve">El comando necesario para desplegar el contenedor </w:t>
      </w:r>
      <w:r w:rsidR="00782692">
        <w:t>solicitado en Docker</w:t>
      </w:r>
      <w:r w:rsidR="009619CB">
        <w:t xml:space="preserve">, explicando cada </w:t>
      </w:r>
      <w:r w:rsidR="00DD0F49">
        <w:t>parte de la instrucción y su funcionamiento.</w:t>
      </w:r>
      <w:r w:rsidR="00941085" w:rsidRPr="00BC79EE">
        <w:t xml:space="preserve"> </w:t>
      </w:r>
      <w:r w:rsidR="00941085" w:rsidRPr="00CF477D">
        <w:t>(</w:t>
      </w:r>
      <w:r w:rsidR="00782692">
        <w:t>1</w:t>
      </w:r>
      <w:r w:rsidR="000B0FDA">
        <w:t>,5</w:t>
      </w:r>
      <w:r w:rsidR="00941085" w:rsidRPr="00CF477D">
        <w:t xml:space="preserve"> p</w:t>
      </w:r>
      <w:r w:rsidR="000446B7" w:rsidRPr="00CF477D">
        <w:t>unto</w:t>
      </w:r>
      <w:r w:rsidR="000B0FDA">
        <w:t>s</w:t>
      </w:r>
      <w:r w:rsidR="00941085" w:rsidRPr="00CF477D">
        <w:t>)</w:t>
      </w:r>
    </w:p>
    <w:p w14:paraId="695BBDAC" w14:textId="58C7B844" w:rsidR="001F3B34" w:rsidRPr="00746160" w:rsidRDefault="00F825E0" w:rsidP="00782692">
      <w:pPr>
        <w:pStyle w:val="Prrafodelista"/>
        <w:numPr>
          <w:ilvl w:val="0"/>
          <w:numId w:val="17"/>
        </w:numPr>
      </w:pPr>
      <w:r>
        <w:t xml:space="preserve">Capturas de pantalla de </w:t>
      </w:r>
      <w:r w:rsidR="00746160">
        <w:t xml:space="preserve">tu web desplegada localmente (incluyendo la barra de direcciones), </w:t>
      </w:r>
      <w:r w:rsidR="009B1B7B">
        <w:t xml:space="preserve">así como del estado de </w:t>
      </w:r>
      <w:r w:rsidR="000B0FDA">
        <w:t>esta</w:t>
      </w:r>
      <w:r w:rsidR="009B1B7B">
        <w:t xml:space="preserve"> en el panel </w:t>
      </w:r>
      <w:r w:rsidR="008D3A2E">
        <w:t>de control de Docker.</w:t>
      </w:r>
      <w:r w:rsidR="000B0FDA">
        <w:t xml:space="preserve"> (1,5 puntos)</w:t>
      </w:r>
    </w:p>
    <w:p w14:paraId="3305C230" w14:textId="7FA19C83" w:rsidR="00FF75F6" w:rsidRPr="00746160" w:rsidRDefault="00B34498" w:rsidP="00782692">
      <w:pPr>
        <w:pStyle w:val="Prrafodelista"/>
        <w:numPr>
          <w:ilvl w:val="0"/>
          <w:numId w:val="17"/>
        </w:numPr>
      </w:pPr>
      <w:r>
        <w:t>Para y reinicia el contenedor</w:t>
      </w:r>
      <w:r w:rsidR="007422A3">
        <w:t>, mostrando capturas que acrediten tu trabajo. (1 punto)</w:t>
      </w:r>
    </w:p>
    <w:sectPr w:rsidR="00FF75F6" w:rsidRPr="00746160" w:rsidSect="006E55B8">
      <w:headerReference w:type="default" r:id="rId11"/>
      <w:footerReference w:type="default" r:id="rId12"/>
      <w:type w:val="continuous"/>
      <w:pgSz w:w="11906" w:h="16838"/>
      <w:pgMar w:top="2126" w:right="1701" w:bottom="1418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FBD80" w14:textId="77777777" w:rsidR="005445B8" w:rsidRDefault="005445B8" w:rsidP="00DB777B">
      <w:r>
        <w:separator/>
      </w:r>
    </w:p>
  </w:endnote>
  <w:endnote w:type="continuationSeparator" w:id="0">
    <w:p w14:paraId="4DEEDFBE" w14:textId="77777777" w:rsidR="005445B8" w:rsidRDefault="005445B8" w:rsidP="00DB777B">
      <w:r>
        <w:continuationSeparator/>
      </w:r>
    </w:p>
  </w:endnote>
  <w:endnote w:type="continuationNotice" w:id="1">
    <w:p w14:paraId="06F757B0" w14:textId="77777777" w:rsidR="005445B8" w:rsidRDefault="005445B8" w:rsidP="00DB77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12331"/>
      <w:docPartObj>
        <w:docPartGallery w:val="Page Numbers (Bottom of Page)"/>
        <w:docPartUnique/>
      </w:docPartObj>
    </w:sdtPr>
    <w:sdtContent>
      <w:p w14:paraId="74AF05F8" w14:textId="77777777" w:rsidR="00682D9E" w:rsidRDefault="008B39C2" w:rsidP="00BC7355">
        <w:pPr>
          <w:pStyle w:val="Piedepgina"/>
          <w:tabs>
            <w:tab w:val="clear" w:pos="8504"/>
          </w:tabs>
          <w:ind w:right="-1"/>
          <w:jc w:val="center"/>
        </w:pPr>
        <w:r>
          <w:rPr>
            <w:rFonts w:ascii="Calibri" w:eastAsiaTheme="majorEastAsia" w:hAnsi="Calibri" w:cstheme="majorBidi"/>
            <w:noProof/>
            <w:color w:val="2F5496" w:themeColor="accent1" w:themeShade="BF"/>
            <w:sz w:val="32"/>
          </w:rPr>
          <mc:AlternateContent>
            <mc:Choice Requires="wps">
              <w:drawing>
                <wp:anchor distT="0" distB="0" distL="114300" distR="114300" simplePos="0" relativeHeight="251658247" behindDoc="0" locked="0" layoutInCell="1" allowOverlap="1" wp14:anchorId="11A83164" wp14:editId="7C7B8C9C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540000" cy="540000"/>
                  <wp:effectExtent l="0" t="0" r="0" b="0"/>
                  <wp:wrapNone/>
                  <wp:docPr id="33" name="Triángulo rectángulo 1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540000" cy="540000"/>
                          </a:xfrm>
                          <a:prstGeom prst="rtTriangle">
                            <a:avLst/>
                          </a:prstGeom>
                          <a:solidFill>
                            <a:srgbClr val="467FB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6EC50B6"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Triángulo rectángulo 19" o:spid="_x0000_s1026" type="#_x0000_t6" style="position:absolute;margin-left:-8.7pt;margin-top:0;width:42.5pt;height:42.5pt;flip:x;z-index:25166746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" fillcolor="#467fbc" stroked="f" strokeweight="1pt">
                  <w10:wrap anchorx="page" anchory="page"/>
                </v:shape>
              </w:pict>
            </mc:Fallback>
          </mc:AlternateContent>
        </w:r>
        <w:r w:rsidR="00682D9E" w:rsidRPr="000843FF">
          <w:rPr>
            <w:rStyle w:val="Ttulo1Car"/>
          </w:rPr>
          <w:fldChar w:fldCharType="begin"/>
        </w:r>
        <w:r w:rsidR="00682D9E" w:rsidRPr="000843FF">
          <w:rPr>
            <w:rStyle w:val="Ttulo1Car"/>
          </w:rPr>
          <w:instrText>PAGE   \* MERGEFORMAT</w:instrText>
        </w:r>
        <w:r w:rsidR="00682D9E" w:rsidRPr="000843FF">
          <w:rPr>
            <w:rStyle w:val="Ttulo1Car"/>
          </w:rPr>
          <w:fldChar w:fldCharType="separate"/>
        </w:r>
        <w:r w:rsidR="00682D9E" w:rsidRPr="000843FF">
          <w:rPr>
            <w:rStyle w:val="Ttulo1Car"/>
          </w:rPr>
          <w:t>2</w:t>
        </w:r>
        <w:r w:rsidR="00682D9E" w:rsidRPr="000843FF">
          <w:rPr>
            <w:rStyle w:val="Ttulo1Car"/>
          </w:rPr>
          <w:fldChar w:fldCharType="end"/>
        </w:r>
      </w:p>
    </w:sdtContent>
  </w:sdt>
  <w:p w14:paraId="7984F2AD" w14:textId="77777777" w:rsidR="0088214C" w:rsidRDefault="008821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2FAE9" w14:textId="77777777" w:rsidR="005445B8" w:rsidRDefault="005445B8" w:rsidP="00DB777B">
      <w:r>
        <w:separator/>
      </w:r>
    </w:p>
  </w:footnote>
  <w:footnote w:type="continuationSeparator" w:id="0">
    <w:p w14:paraId="53B5328A" w14:textId="77777777" w:rsidR="005445B8" w:rsidRDefault="005445B8" w:rsidP="00DB777B">
      <w:r>
        <w:continuationSeparator/>
      </w:r>
    </w:p>
  </w:footnote>
  <w:footnote w:type="continuationNotice" w:id="1">
    <w:p w14:paraId="3F5E9AB2" w14:textId="77777777" w:rsidR="005445B8" w:rsidRDefault="005445B8" w:rsidP="00DB77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E634B" w14:textId="07DD7673" w:rsidR="00C42B38" w:rsidRDefault="005D57EC" w:rsidP="00DB777B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B4F1638" wp14:editId="7F18BAE3">
          <wp:simplePos x="0" y="0"/>
          <wp:positionH relativeFrom="column">
            <wp:posOffset>5530215</wp:posOffset>
          </wp:positionH>
          <wp:positionV relativeFrom="paragraph">
            <wp:posOffset>102235</wp:posOffset>
          </wp:positionV>
          <wp:extent cx="850900" cy="713740"/>
          <wp:effectExtent l="0" t="0" r="6350" b="0"/>
          <wp:wrapSquare wrapText="bothSides"/>
          <wp:docPr id="256689517" name="Imagen 25668951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n 25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900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6C7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785CB6" wp14:editId="6AA3CA81">
              <wp:simplePos x="0" y="0"/>
              <wp:positionH relativeFrom="page">
                <wp:posOffset>5118100</wp:posOffset>
              </wp:positionH>
              <wp:positionV relativeFrom="paragraph">
                <wp:posOffset>-507365</wp:posOffset>
              </wp:positionV>
              <wp:extent cx="3018790" cy="777875"/>
              <wp:effectExtent l="0" t="0" r="0" b="3175"/>
              <wp:wrapNone/>
              <wp:docPr id="29" name="Paralelogram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8790" cy="777875"/>
                      </a:xfrm>
                      <a:prstGeom prst="parallelogram">
                        <a:avLst>
                          <a:gd name="adj" fmla="val 99565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35C96F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elogramo 12" o:spid="_x0000_s1026" type="#_x0000_t7" style="position:absolute;margin-left:403pt;margin-top:-39.95pt;width:237.7pt;height:61.25pt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" adj="5542" fillcolor="white [3212]" stroked="f" strokeweight="1pt">
              <w10:wrap anchorx="page"/>
            </v:shape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648AA1" wp14:editId="6027216C">
              <wp:simplePos x="0" y="0"/>
              <wp:positionH relativeFrom="page">
                <wp:align>left</wp:align>
              </wp:positionH>
              <wp:positionV relativeFrom="paragraph">
                <wp:posOffset>-450215</wp:posOffset>
              </wp:positionV>
              <wp:extent cx="7908878" cy="467995"/>
              <wp:effectExtent l="0" t="0" r="0" b="8255"/>
              <wp:wrapNone/>
              <wp:docPr id="14" name="Flecha: pentágon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08878" cy="467995"/>
                      </a:xfrm>
                      <a:prstGeom prst="homePlate">
                        <a:avLst/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247815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Flecha: pentágono 14" o:spid="_x0000_s1026" type="#_x0000_t15" style="position:absolute;margin-left:0;margin-top:-35.45pt;width:622.75pt;height:36.85pt;z-index:251651079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" adj="20961" fillcolor="#467fbc" stroked="f" strokeweight="1pt">
              <w10:wrap anchorx="page"/>
            </v:shape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83A0B64" wp14:editId="45D3EF64">
              <wp:simplePos x="0" y="0"/>
              <wp:positionH relativeFrom="column">
                <wp:posOffset>-1233388</wp:posOffset>
              </wp:positionH>
              <wp:positionV relativeFrom="paragraph">
                <wp:posOffset>-767241</wp:posOffset>
              </wp:positionV>
              <wp:extent cx="634266" cy="618409"/>
              <wp:effectExtent l="133350" t="133350" r="52070" b="14414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9050795">
                        <a:off x="0" y="0"/>
                        <a:ext cx="634266" cy="61840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E99605" id="Rectángulo 15" o:spid="_x0000_s1026" style="position:absolute;margin-left:-97.1pt;margin-top:-60.4pt;width:49.95pt;height:48.7pt;rotation:-2784412fd;z-index:251652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" fillcolor="white [3212]" stroked="f" strokeweight="1pt"/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E93B707" wp14:editId="33E1705E">
              <wp:simplePos x="0" y="0"/>
              <wp:positionH relativeFrom="column">
                <wp:posOffset>-1080491</wp:posOffset>
              </wp:positionH>
              <wp:positionV relativeFrom="paragraph">
                <wp:posOffset>-340024</wp:posOffset>
              </wp:positionV>
              <wp:extent cx="360000" cy="360000"/>
              <wp:effectExtent l="0" t="0" r="2540" b="2540"/>
              <wp:wrapNone/>
              <wp:docPr id="11" name="Triángulo 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tTriangle">
                        <a:avLst/>
                      </a:prstGeom>
                      <a:solidFill>
                        <a:srgbClr val="1F4E7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20C8A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Triángulo rectángulo 16" o:spid="_x0000_s1026" type="#_x0000_t6" style="position:absolute;margin-left:-85.1pt;margin-top:-26.75pt;width:28.35pt;height:28.35pt;z-index:251653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" fillcolor="#1f4e79" stroked="f" strokeweight="1pt"/>
          </w:pict>
        </mc:Fallback>
      </mc:AlternateContent>
    </w:r>
    <w:r w:rsidR="005B25F4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AA0A47B" wp14:editId="2FD2F6D3">
              <wp:simplePos x="0" y="0"/>
              <wp:positionH relativeFrom="column">
                <wp:posOffset>-493281</wp:posOffset>
              </wp:positionH>
              <wp:positionV relativeFrom="paragraph">
                <wp:posOffset>-354681</wp:posOffset>
              </wp:positionV>
              <wp:extent cx="5063319" cy="308610"/>
              <wp:effectExtent l="0" t="0" r="0" b="0"/>
              <wp:wrapNone/>
              <wp:docPr id="8" name="Cuadro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63319" cy="3086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ACE4139" w14:textId="4068F045" w:rsidR="009C61D2" w:rsidRPr="0092206F" w:rsidRDefault="001A3250" w:rsidP="00DB777B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COP055 </w:t>
                          </w:r>
                          <w:r w:rsidR="008E7213">
                            <w:rPr>
                              <w:color w:val="FFFFFF" w:themeColor="background1"/>
                            </w:rPr>
                            <w:t>–</w:t>
                          </w:r>
                          <w:r w:rsidR="00F50A8E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</w:rPr>
                            <w:t>COMPUTACIÓN EN LA NUBE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0A47B" id="_x0000_t202" coordsize="21600,21600" o:spt="202" path="m,l,21600r21600,l21600,xe">
              <v:stroke joinstyle="miter"/>
              <v:path gradientshapeok="t" o:connecttype="rect"/>
            </v:shapetype>
            <v:shape id="Cuadro de texto 17" o:spid="_x0000_s1026" type="#_x0000_t202" style="position:absolute;left:0;text-align:left;margin-left:-38.85pt;margin-top:-27.95pt;width:398.7pt;height:24.3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" filled="f" stroked="f" strokeweight=".5pt">
              <v:textbox>
                <w:txbxContent>
                  <w:p w14:paraId="2ACE4139" w14:textId="4068F045" w:rsidR="009C61D2" w:rsidRPr="0092206F" w:rsidRDefault="001A3250" w:rsidP="00DB777B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 xml:space="preserve">COP055 </w:t>
                    </w:r>
                    <w:r w:rsidR="008E7213">
                      <w:rPr>
                        <w:color w:val="FFFFFF" w:themeColor="background1"/>
                      </w:rPr>
                      <w:t>–</w:t>
                    </w:r>
                    <w:r w:rsidR="00F50A8E">
                      <w:rPr>
                        <w:color w:val="FFFFFF" w:themeColor="background1"/>
                      </w:rPr>
                      <w:t xml:space="preserve"> </w:t>
                    </w:r>
                    <w:r>
                      <w:rPr>
                        <w:color w:val="FFFFFF" w:themeColor="background1"/>
                      </w:rPr>
                      <w:t>COMPUTACIÓN EN LA NUBE</w:t>
                    </w:r>
                  </w:p>
                </w:txbxContent>
              </v:textbox>
            </v:shape>
          </w:pict>
        </mc:Fallback>
      </mc:AlternateContent>
    </w:r>
    <w:r w:rsidR="00C42B38">
      <w:tab/>
    </w:r>
    <w:r w:rsidR="00C42B38" w:rsidRPr="00C42B38">
      <w:rPr>
        <w:noProof/>
      </w:rPr>
      <w:drawing>
        <wp:anchor distT="0" distB="0" distL="114300" distR="114300" simplePos="0" relativeHeight="251658246" behindDoc="0" locked="0" layoutInCell="1" allowOverlap="1" wp14:anchorId="4B53C4F5" wp14:editId="67B7CFB5">
          <wp:simplePos x="0" y="0"/>
          <wp:positionH relativeFrom="column">
            <wp:posOffset>9897110</wp:posOffset>
          </wp:positionH>
          <wp:positionV relativeFrom="paragraph">
            <wp:posOffset>301625</wp:posOffset>
          </wp:positionV>
          <wp:extent cx="1998885" cy="1679063"/>
          <wp:effectExtent l="0" t="0" r="1905" b="0"/>
          <wp:wrapNone/>
          <wp:docPr id="68293229" name="Imagen 68293229" descr="Logotipo, nombre de la empres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5513079-EA6A-B182-DE5E-87C2496FF3A6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3" descr="Logotipo, nombre de la empresa&#10;&#10;Descripción generada automáticamente">
                    <a:extLst>
                      <a:ext uri="{FF2B5EF4-FFF2-40B4-BE49-F238E27FC236}">
                        <a16:creationId xmlns:a16="http://schemas.microsoft.com/office/drawing/2014/main" id="{E5513079-EA6A-B182-DE5E-87C2496FF3A6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8885" cy="1679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D95"/>
    <w:multiLevelType w:val="hybridMultilevel"/>
    <w:tmpl w:val="70B446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838D7"/>
    <w:multiLevelType w:val="hybridMultilevel"/>
    <w:tmpl w:val="7C96EC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4287"/>
    <w:multiLevelType w:val="multilevel"/>
    <w:tmpl w:val="FEF80978"/>
    <w:lvl w:ilvl="0">
      <w:start w:val="1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38" w:hanging="9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5" w:hanging="9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2B14D9"/>
    <w:multiLevelType w:val="hybridMultilevel"/>
    <w:tmpl w:val="EF0C31F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27867"/>
    <w:multiLevelType w:val="hybridMultilevel"/>
    <w:tmpl w:val="AA46DF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21BC6"/>
    <w:multiLevelType w:val="hybridMultilevel"/>
    <w:tmpl w:val="6C043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A417A"/>
    <w:multiLevelType w:val="hybridMultilevel"/>
    <w:tmpl w:val="6C10F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77E25"/>
    <w:multiLevelType w:val="multilevel"/>
    <w:tmpl w:val="3F5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3FB8"/>
    <w:multiLevelType w:val="hybridMultilevel"/>
    <w:tmpl w:val="5F360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F6DA3"/>
    <w:multiLevelType w:val="multilevel"/>
    <w:tmpl w:val="0C0A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0" w15:restartNumberingAfterBreak="0">
    <w:nsid w:val="2A460475"/>
    <w:multiLevelType w:val="hybridMultilevel"/>
    <w:tmpl w:val="70B446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E355D"/>
    <w:multiLevelType w:val="hybridMultilevel"/>
    <w:tmpl w:val="F9CE1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46EC5"/>
    <w:multiLevelType w:val="hybridMultilevel"/>
    <w:tmpl w:val="927C188A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35C8E"/>
    <w:multiLevelType w:val="hybridMultilevel"/>
    <w:tmpl w:val="70B446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C2367"/>
    <w:multiLevelType w:val="hybridMultilevel"/>
    <w:tmpl w:val="AFDCFB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32899"/>
    <w:multiLevelType w:val="hybridMultilevel"/>
    <w:tmpl w:val="3AC2B8D6"/>
    <w:lvl w:ilvl="0" w:tplc="0C0A000F">
      <w:start w:val="1"/>
      <w:numFmt w:val="decimal"/>
      <w:lvlText w:val="%1."/>
      <w:lvlJc w:val="left"/>
      <w:pPr>
        <w:ind w:left="684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04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24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44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564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284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04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24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44" w:hanging="180"/>
      </w:pPr>
      <w:rPr>
        <w:rFonts w:cs="Times New Roman"/>
      </w:rPr>
    </w:lvl>
  </w:abstractNum>
  <w:abstractNum w:abstractNumId="16" w15:restartNumberingAfterBreak="0">
    <w:nsid w:val="55C770AB"/>
    <w:multiLevelType w:val="multilevel"/>
    <w:tmpl w:val="3D5C4CEE"/>
    <w:lvl w:ilvl="0">
      <w:start w:val="1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7" w15:restartNumberingAfterBreak="0">
    <w:nsid w:val="5B5B6AC5"/>
    <w:multiLevelType w:val="hybridMultilevel"/>
    <w:tmpl w:val="BCE2A838"/>
    <w:lvl w:ilvl="0" w:tplc="36524CC0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17F6B"/>
    <w:multiLevelType w:val="hybridMultilevel"/>
    <w:tmpl w:val="6504A44C"/>
    <w:lvl w:ilvl="0" w:tplc="5F5CB7A2">
      <w:start w:val="1"/>
      <w:numFmt w:val="bullet"/>
      <w:pStyle w:val="Vieta"/>
      <w:lvlText w:val="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64722E"/>
    <w:multiLevelType w:val="hybridMultilevel"/>
    <w:tmpl w:val="500A10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643971">
    <w:abstractNumId w:val="2"/>
  </w:num>
  <w:num w:numId="2" w16cid:durableId="1653169453">
    <w:abstractNumId w:val="16"/>
  </w:num>
  <w:num w:numId="3" w16cid:durableId="1656452728">
    <w:abstractNumId w:val="12"/>
  </w:num>
  <w:num w:numId="4" w16cid:durableId="1085567432">
    <w:abstractNumId w:val="17"/>
  </w:num>
  <w:num w:numId="5" w16cid:durableId="1516990948">
    <w:abstractNumId w:val="3"/>
  </w:num>
  <w:num w:numId="6" w16cid:durableId="978607139">
    <w:abstractNumId w:val="1"/>
  </w:num>
  <w:num w:numId="7" w16cid:durableId="61174383">
    <w:abstractNumId w:val="18"/>
  </w:num>
  <w:num w:numId="8" w16cid:durableId="1991860416">
    <w:abstractNumId w:val="15"/>
  </w:num>
  <w:num w:numId="9" w16cid:durableId="2089114816">
    <w:abstractNumId w:val="4"/>
  </w:num>
  <w:num w:numId="10" w16cid:durableId="1177689249">
    <w:abstractNumId w:val="5"/>
  </w:num>
  <w:num w:numId="11" w16cid:durableId="1539972564">
    <w:abstractNumId w:val="19"/>
  </w:num>
  <w:num w:numId="12" w16cid:durableId="409429864">
    <w:abstractNumId w:val="14"/>
  </w:num>
  <w:num w:numId="13" w16cid:durableId="1136603325">
    <w:abstractNumId w:val="6"/>
  </w:num>
  <w:num w:numId="14" w16cid:durableId="1809281176">
    <w:abstractNumId w:val="11"/>
  </w:num>
  <w:num w:numId="15" w16cid:durableId="834608277">
    <w:abstractNumId w:val="9"/>
  </w:num>
  <w:num w:numId="16" w16cid:durableId="642002120">
    <w:abstractNumId w:val="10"/>
  </w:num>
  <w:num w:numId="17" w16cid:durableId="866406251">
    <w:abstractNumId w:val="0"/>
  </w:num>
  <w:num w:numId="18" w16cid:durableId="1908226624">
    <w:abstractNumId w:val="13"/>
  </w:num>
  <w:num w:numId="19" w16cid:durableId="460805272">
    <w:abstractNumId w:val="7"/>
  </w:num>
  <w:num w:numId="20" w16cid:durableId="3174635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D7"/>
    <w:rsid w:val="00004D66"/>
    <w:rsid w:val="00013262"/>
    <w:rsid w:val="00013752"/>
    <w:rsid w:val="00017F4F"/>
    <w:rsid w:val="000446B7"/>
    <w:rsid w:val="000521DC"/>
    <w:rsid w:val="00060DCE"/>
    <w:rsid w:val="000705AA"/>
    <w:rsid w:val="00072A33"/>
    <w:rsid w:val="00073631"/>
    <w:rsid w:val="00080D6E"/>
    <w:rsid w:val="000820D5"/>
    <w:rsid w:val="0008278D"/>
    <w:rsid w:val="000843FF"/>
    <w:rsid w:val="00094AF1"/>
    <w:rsid w:val="000955DC"/>
    <w:rsid w:val="000957CB"/>
    <w:rsid w:val="000B0FDA"/>
    <w:rsid w:val="000B4658"/>
    <w:rsid w:val="000C009A"/>
    <w:rsid w:val="000C0122"/>
    <w:rsid w:val="000C57A2"/>
    <w:rsid w:val="000C5C82"/>
    <w:rsid w:val="000E439C"/>
    <w:rsid w:val="000E5FAE"/>
    <w:rsid w:val="000E6704"/>
    <w:rsid w:val="000E710D"/>
    <w:rsid w:val="000E7619"/>
    <w:rsid w:val="000F17C0"/>
    <w:rsid w:val="000F2DDA"/>
    <w:rsid w:val="000F5E86"/>
    <w:rsid w:val="00102DCF"/>
    <w:rsid w:val="0010442A"/>
    <w:rsid w:val="001053C3"/>
    <w:rsid w:val="0011265F"/>
    <w:rsid w:val="00117D51"/>
    <w:rsid w:val="00124DCC"/>
    <w:rsid w:val="00125CD5"/>
    <w:rsid w:val="00130E3B"/>
    <w:rsid w:val="001413E6"/>
    <w:rsid w:val="0014143C"/>
    <w:rsid w:val="00154B3D"/>
    <w:rsid w:val="0016584E"/>
    <w:rsid w:val="00165BAB"/>
    <w:rsid w:val="0017105C"/>
    <w:rsid w:val="00172A93"/>
    <w:rsid w:val="00177566"/>
    <w:rsid w:val="00180EDC"/>
    <w:rsid w:val="0018387F"/>
    <w:rsid w:val="00183BFD"/>
    <w:rsid w:val="00187C2E"/>
    <w:rsid w:val="001A26A2"/>
    <w:rsid w:val="001A3250"/>
    <w:rsid w:val="001B33F3"/>
    <w:rsid w:val="001B491B"/>
    <w:rsid w:val="001B4C94"/>
    <w:rsid w:val="001B5BF5"/>
    <w:rsid w:val="001B6BF5"/>
    <w:rsid w:val="001C262E"/>
    <w:rsid w:val="001D688C"/>
    <w:rsid w:val="001E0096"/>
    <w:rsid w:val="001E656F"/>
    <w:rsid w:val="001F3B34"/>
    <w:rsid w:val="001F4844"/>
    <w:rsid w:val="001F627A"/>
    <w:rsid w:val="00201244"/>
    <w:rsid w:val="00203699"/>
    <w:rsid w:val="002060BC"/>
    <w:rsid w:val="002119BE"/>
    <w:rsid w:val="0021329B"/>
    <w:rsid w:val="002405CB"/>
    <w:rsid w:val="002433ED"/>
    <w:rsid w:val="0024469E"/>
    <w:rsid w:val="002509ED"/>
    <w:rsid w:val="00253DFF"/>
    <w:rsid w:val="00255B86"/>
    <w:rsid w:val="00262AB3"/>
    <w:rsid w:val="0026384B"/>
    <w:rsid w:val="002769C8"/>
    <w:rsid w:val="002828E9"/>
    <w:rsid w:val="00292F79"/>
    <w:rsid w:val="00295CB9"/>
    <w:rsid w:val="002A1A3C"/>
    <w:rsid w:val="002A2667"/>
    <w:rsid w:val="002A6D84"/>
    <w:rsid w:val="002D0E89"/>
    <w:rsid w:val="002D53E8"/>
    <w:rsid w:val="002F0FF3"/>
    <w:rsid w:val="002F3AF4"/>
    <w:rsid w:val="002F4297"/>
    <w:rsid w:val="00300392"/>
    <w:rsid w:val="0031473F"/>
    <w:rsid w:val="00315EAD"/>
    <w:rsid w:val="00331176"/>
    <w:rsid w:val="003332D8"/>
    <w:rsid w:val="003345CE"/>
    <w:rsid w:val="00334A68"/>
    <w:rsid w:val="00341265"/>
    <w:rsid w:val="00353790"/>
    <w:rsid w:val="00360814"/>
    <w:rsid w:val="00370556"/>
    <w:rsid w:val="003813C8"/>
    <w:rsid w:val="003915E6"/>
    <w:rsid w:val="003A26A1"/>
    <w:rsid w:val="003A5DFD"/>
    <w:rsid w:val="003B6DD4"/>
    <w:rsid w:val="003D2D8F"/>
    <w:rsid w:val="003D609B"/>
    <w:rsid w:val="003E2C95"/>
    <w:rsid w:val="003F207C"/>
    <w:rsid w:val="003F2CB6"/>
    <w:rsid w:val="00402B67"/>
    <w:rsid w:val="00405864"/>
    <w:rsid w:val="00415271"/>
    <w:rsid w:val="00424E2B"/>
    <w:rsid w:val="004333D5"/>
    <w:rsid w:val="00436406"/>
    <w:rsid w:val="00455603"/>
    <w:rsid w:val="004626A6"/>
    <w:rsid w:val="0047122D"/>
    <w:rsid w:val="00472438"/>
    <w:rsid w:val="0049113D"/>
    <w:rsid w:val="004A6A7D"/>
    <w:rsid w:val="004A6C72"/>
    <w:rsid w:val="004B059F"/>
    <w:rsid w:val="004D5586"/>
    <w:rsid w:val="004E0CD7"/>
    <w:rsid w:val="0050465B"/>
    <w:rsid w:val="00510B4B"/>
    <w:rsid w:val="00517D3F"/>
    <w:rsid w:val="00521FA7"/>
    <w:rsid w:val="005229B4"/>
    <w:rsid w:val="00527401"/>
    <w:rsid w:val="0054026E"/>
    <w:rsid w:val="005423ED"/>
    <w:rsid w:val="005445B8"/>
    <w:rsid w:val="00546C88"/>
    <w:rsid w:val="00550451"/>
    <w:rsid w:val="005601C7"/>
    <w:rsid w:val="005624AA"/>
    <w:rsid w:val="00567F79"/>
    <w:rsid w:val="00580219"/>
    <w:rsid w:val="005829BC"/>
    <w:rsid w:val="00582C3B"/>
    <w:rsid w:val="00583427"/>
    <w:rsid w:val="005834BA"/>
    <w:rsid w:val="00585C96"/>
    <w:rsid w:val="00595AD4"/>
    <w:rsid w:val="005A3D1E"/>
    <w:rsid w:val="005B14DF"/>
    <w:rsid w:val="005B1DA1"/>
    <w:rsid w:val="005B25F4"/>
    <w:rsid w:val="005D1FE9"/>
    <w:rsid w:val="005D2EA6"/>
    <w:rsid w:val="005D57EC"/>
    <w:rsid w:val="005D6AFC"/>
    <w:rsid w:val="005E4124"/>
    <w:rsid w:val="005F1F8B"/>
    <w:rsid w:val="005F670C"/>
    <w:rsid w:val="00600163"/>
    <w:rsid w:val="0061342E"/>
    <w:rsid w:val="006201EC"/>
    <w:rsid w:val="00631899"/>
    <w:rsid w:val="0063307B"/>
    <w:rsid w:val="00657C9C"/>
    <w:rsid w:val="006769F0"/>
    <w:rsid w:val="00681BEA"/>
    <w:rsid w:val="00682D9E"/>
    <w:rsid w:val="006836AB"/>
    <w:rsid w:val="00690239"/>
    <w:rsid w:val="00690351"/>
    <w:rsid w:val="00694F77"/>
    <w:rsid w:val="00695C33"/>
    <w:rsid w:val="006A0A88"/>
    <w:rsid w:val="006A1B52"/>
    <w:rsid w:val="006A4F05"/>
    <w:rsid w:val="006C0D28"/>
    <w:rsid w:val="006C31DD"/>
    <w:rsid w:val="006C7546"/>
    <w:rsid w:val="006D7E78"/>
    <w:rsid w:val="006E55B8"/>
    <w:rsid w:val="006F03D4"/>
    <w:rsid w:val="006F2172"/>
    <w:rsid w:val="00714567"/>
    <w:rsid w:val="0071594B"/>
    <w:rsid w:val="007164CF"/>
    <w:rsid w:val="007318C8"/>
    <w:rsid w:val="00737CAF"/>
    <w:rsid w:val="007422A3"/>
    <w:rsid w:val="00746160"/>
    <w:rsid w:val="00746CA1"/>
    <w:rsid w:val="007618B4"/>
    <w:rsid w:val="007633E1"/>
    <w:rsid w:val="007713BB"/>
    <w:rsid w:val="00782692"/>
    <w:rsid w:val="007828B6"/>
    <w:rsid w:val="0078296E"/>
    <w:rsid w:val="00782D6C"/>
    <w:rsid w:val="00784F7A"/>
    <w:rsid w:val="0078716F"/>
    <w:rsid w:val="00794FC1"/>
    <w:rsid w:val="007A0D80"/>
    <w:rsid w:val="007A5E56"/>
    <w:rsid w:val="007B2F1E"/>
    <w:rsid w:val="007B42CA"/>
    <w:rsid w:val="007B44F7"/>
    <w:rsid w:val="007C436A"/>
    <w:rsid w:val="007D58D7"/>
    <w:rsid w:val="007E67D7"/>
    <w:rsid w:val="007F008B"/>
    <w:rsid w:val="007F2232"/>
    <w:rsid w:val="00801FC6"/>
    <w:rsid w:val="008045A8"/>
    <w:rsid w:val="008048D5"/>
    <w:rsid w:val="00804D18"/>
    <w:rsid w:val="008053E1"/>
    <w:rsid w:val="00811141"/>
    <w:rsid w:val="008202A0"/>
    <w:rsid w:val="00820DB7"/>
    <w:rsid w:val="00822673"/>
    <w:rsid w:val="0082431D"/>
    <w:rsid w:val="0082440B"/>
    <w:rsid w:val="0083526F"/>
    <w:rsid w:val="00851AC0"/>
    <w:rsid w:val="00852887"/>
    <w:rsid w:val="00852989"/>
    <w:rsid w:val="008541F9"/>
    <w:rsid w:val="00854545"/>
    <w:rsid w:val="00855F7D"/>
    <w:rsid w:val="00862277"/>
    <w:rsid w:val="008625DB"/>
    <w:rsid w:val="00866B6B"/>
    <w:rsid w:val="00871B4F"/>
    <w:rsid w:val="008802B9"/>
    <w:rsid w:val="0088214C"/>
    <w:rsid w:val="008829C4"/>
    <w:rsid w:val="0089168E"/>
    <w:rsid w:val="008936DE"/>
    <w:rsid w:val="008A1E7E"/>
    <w:rsid w:val="008A4FB5"/>
    <w:rsid w:val="008B39C2"/>
    <w:rsid w:val="008B4F41"/>
    <w:rsid w:val="008B5216"/>
    <w:rsid w:val="008C2D42"/>
    <w:rsid w:val="008D3A2E"/>
    <w:rsid w:val="008E4A2F"/>
    <w:rsid w:val="008E7213"/>
    <w:rsid w:val="008E72D1"/>
    <w:rsid w:val="008F20A4"/>
    <w:rsid w:val="008F6106"/>
    <w:rsid w:val="00900F07"/>
    <w:rsid w:val="00901B79"/>
    <w:rsid w:val="00903D0E"/>
    <w:rsid w:val="0091514C"/>
    <w:rsid w:val="00920888"/>
    <w:rsid w:val="0092206F"/>
    <w:rsid w:val="0092247E"/>
    <w:rsid w:val="00930B00"/>
    <w:rsid w:val="0093361C"/>
    <w:rsid w:val="009343F5"/>
    <w:rsid w:val="00941085"/>
    <w:rsid w:val="00941AF4"/>
    <w:rsid w:val="00952612"/>
    <w:rsid w:val="009619CB"/>
    <w:rsid w:val="009629EC"/>
    <w:rsid w:val="009741B2"/>
    <w:rsid w:val="009A215F"/>
    <w:rsid w:val="009A6B82"/>
    <w:rsid w:val="009B1B7B"/>
    <w:rsid w:val="009B4B2D"/>
    <w:rsid w:val="009B6861"/>
    <w:rsid w:val="009C2019"/>
    <w:rsid w:val="009C3F0D"/>
    <w:rsid w:val="009C61D2"/>
    <w:rsid w:val="009E512F"/>
    <w:rsid w:val="009E6C69"/>
    <w:rsid w:val="009F5752"/>
    <w:rsid w:val="009F67CE"/>
    <w:rsid w:val="00A02A78"/>
    <w:rsid w:val="00A12661"/>
    <w:rsid w:val="00A129B7"/>
    <w:rsid w:val="00A14E7D"/>
    <w:rsid w:val="00A307F6"/>
    <w:rsid w:val="00A332E7"/>
    <w:rsid w:val="00A677A5"/>
    <w:rsid w:val="00A67C11"/>
    <w:rsid w:val="00A7052E"/>
    <w:rsid w:val="00A716D1"/>
    <w:rsid w:val="00A7244D"/>
    <w:rsid w:val="00A74A11"/>
    <w:rsid w:val="00A92E12"/>
    <w:rsid w:val="00AA017C"/>
    <w:rsid w:val="00AB135D"/>
    <w:rsid w:val="00AB26AF"/>
    <w:rsid w:val="00AE282C"/>
    <w:rsid w:val="00AE4022"/>
    <w:rsid w:val="00AE4782"/>
    <w:rsid w:val="00AF39EE"/>
    <w:rsid w:val="00AF7248"/>
    <w:rsid w:val="00B2162D"/>
    <w:rsid w:val="00B26F11"/>
    <w:rsid w:val="00B31F64"/>
    <w:rsid w:val="00B34498"/>
    <w:rsid w:val="00B353B0"/>
    <w:rsid w:val="00B36FA0"/>
    <w:rsid w:val="00B5101D"/>
    <w:rsid w:val="00B577E5"/>
    <w:rsid w:val="00B57C8B"/>
    <w:rsid w:val="00B659D0"/>
    <w:rsid w:val="00B66F47"/>
    <w:rsid w:val="00B71CE8"/>
    <w:rsid w:val="00B71FB8"/>
    <w:rsid w:val="00B75299"/>
    <w:rsid w:val="00B776E5"/>
    <w:rsid w:val="00B77F6C"/>
    <w:rsid w:val="00B83424"/>
    <w:rsid w:val="00B87849"/>
    <w:rsid w:val="00B91DEC"/>
    <w:rsid w:val="00BA5B6D"/>
    <w:rsid w:val="00BB6D5E"/>
    <w:rsid w:val="00BB7491"/>
    <w:rsid w:val="00BC34EA"/>
    <w:rsid w:val="00BC7355"/>
    <w:rsid w:val="00BC79EE"/>
    <w:rsid w:val="00BD24EC"/>
    <w:rsid w:val="00BE748D"/>
    <w:rsid w:val="00BF718A"/>
    <w:rsid w:val="00C02078"/>
    <w:rsid w:val="00C0249D"/>
    <w:rsid w:val="00C03C46"/>
    <w:rsid w:val="00C24024"/>
    <w:rsid w:val="00C273C9"/>
    <w:rsid w:val="00C37E58"/>
    <w:rsid w:val="00C42B38"/>
    <w:rsid w:val="00C44A45"/>
    <w:rsid w:val="00C50B18"/>
    <w:rsid w:val="00C55A81"/>
    <w:rsid w:val="00C611C3"/>
    <w:rsid w:val="00C63C02"/>
    <w:rsid w:val="00C7155F"/>
    <w:rsid w:val="00C73469"/>
    <w:rsid w:val="00C7715E"/>
    <w:rsid w:val="00C868C7"/>
    <w:rsid w:val="00C965E0"/>
    <w:rsid w:val="00CA2A1D"/>
    <w:rsid w:val="00CA3DF0"/>
    <w:rsid w:val="00CA43B4"/>
    <w:rsid w:val="00CB3FF5"/>
    <w:rsid w:val="00CB65B4"/>
    <w:rsid w:val="00CC36EE"/>
    <w:rsid w:val="00CD55C9"/>
    <w:rsid w:val="00CD5703"/>
    <w:rsid w:val="00CE0DE9"/>
    <w:rsid w:val="00CE2C5B"/>
    <w:rsid w:val="00CF176C"/>
    <w:rsid w:val="00CF477D"/>
    <w:rsid w:val="00D02423"/>
    <w:rsid w:val="00D04A29"/>
    <w:rsid w:val="00D16E9C"/>
    <w:rsid w:val="00D263DB"/>
    <w:rsid w:val="00D27BD1"/>
    <w:rsid w:val="00D320D3"/>
    <w:rsid w:val="00D334C4"/>
    <w:rsid w:val="00D45AFA"/>
    <w:rsid w:val="00D51BF4"/>
    <w:rsid w:val="00D55193"/>
    <w:rsid w:val="00D56F83"/>
    <w:rsid w:val="00D6191F"/>
    <w:rsid w:val="00D62E70"/>
    <w:rsid w:val="00D62F50"/>
    <w:rsid w:val="00D644F1"/>
    <w:rsid w:val="00D65E43"/>
    <w:rsid w:val="00D66E88"/>
    <w:rsid w:val="00D67480"/>
    <w:rsid w:val="00D70757"/>
    <w:rsid w:val="00D738D7"/>
    <w:rsid w:val="00D747B4"/>
    <w:rsid w:val="00D7663C"/>
    <w:rsid w:val="00D9523F"/>
    <w:rsid w:val="00D97C9B"/>
    <w:rsid w:val="00DA28DA"/>
    <w:rsid w:val="00DA6C8C"/>
    <w:rsid w:val="00DA75BF"/>
    <w:rsid w:val="00DB112A"/>
    <w:rsid w:val="00DB2597"/>
    <w:rsid w:val="00DB777B"/>
    <w:rsid w:val="00DC02E6"/>
    <w:rsid w:val="00DC26AA"/>
    <w:rsid w:val="00DD0F49"/>
    <w:rsid w:val="00DD240B"/>
    <w:rsid w:val="00DD4159"/>
    <w:rsid w:val="00DD502B"/>
    <w:rsid w:val="00DE0334"/>
    <w:rsid w:val="00DF3CA5"/>
    <w:rsid w:val="00E0190F"/>
    <w:rsid w:val="00E03BC4"/>
    <w:rsid w:val="00E03F3E"/>
    <w:rsid w:val="00E14552"/>
    <w:rsid w:val="00E14AFF"/>
    <w:rsid w:val="00E17416"/>
    <w:rsid w:val="00E312E2"/>
    <w:rsid w:val="00E3166E"/>
    <w:rsid w:val="00E320CB"/>
    <w:rsid w:val="00E3758F"/>
    <w:rsid w:val="00E421FB"/>
    <w:rsid w:val="00E42E70"/>
    <w:rsid w:val="00E42E8D"/>
    <w:rsid w:val="00E43A5C"/>
    <w:rsid w:val="00E50A88"/>
    <w:rsid w:val="00E54FD7"/>
    <w:rsid w:val="00E563A5"/>
    <w:rsid w:val="00E57C32"/>
    <w:rsid w:val="00E756BE"/>
    <w:rsid w:val="00E75DBF"/>
    <w:rsid w:val="00E828EF"/>
    <w:rsid w:val="00E8534C"/>
    <w:rsid w:val="00E9716C"/>
    <w:rsid w:val="00EA129C"/>
    <w:rsid w:val="00EB0E08"/>
    <w:rsid w:val="00EB1955"/>
    <w:rsid w:val="00EB278E"/>
    <w:rsid w:val="00EC33A1"/>
    <w:rsid w:val="00ED3A92"/>
    <w:rsid w:val="00EE3563"/>
    <w:rsid w:val="00EE4035"/>
    <w:rsid w:val="00EF32DD"/>
    <w:rsid w:val="00F07310"/>
    <w:rsid w:val="00F11DED"/>
    <w:rsid w:val="00F1290F"/>
    <w:rsid w:val="00F25BDF"/>
    <w:rsid w:val="00F26595"/>
    <w:rsid w:val="00F34FC4"/>
    <w:rsid w:val="00F425E7"/>
    <w:rsid w:val="00F42B7E"/>
    <w:rsid w:val="00F50A8E"/>
    <w:rsid w:val="00F530ED"/>
    <w:rsid w:val="00F65769"/>
    <w:rsid w:val="00F825E0"/>
    <w:rsid w:val="00F95445"/>
    <w:rsid w:val="00F96440"/>
    <w:rsid w:val="00F9794D"/>
    <w:rsid w:val="00FB424B"/>
    <w:rsid w:val="00FB5B76"/>
    <w:rsid w:val="00FC58C8"/>
    <w:rsid w:val="00FE313D"/>
    <w:rsid w:val="00FE40FB"/>
    <w:rsid w:val="00FF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F3D41"/>
  <w15:chartTrackingRefBased/>
  <w15:docId w15:val="{C46A1EA0-E220-434E-ABE3-1E01C4E1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F50A8E"/>
    <w:pPr>
      <w:spacing w:after="0" w:line="360" w:lineRule="exact"/>
      <w:jc w:val="both"/>
    </w:pPr>
    <w:rPr>
      <w:color w:val="3B3838" w:themeColor="background2" w:themeShade="40"/>
    </w:rPr>
  </w:style>
  <w:style w:type="paragraph" w:styleId="Ttulo1">
    <w:name w:val="heading 1"/>
    <w:aliases w:val="Título Decroly"/>
    <w:basedOn w:val="Normal"/>
    <w:next w:val="Normal"/>
    <w:link w:val="Ttulo1Car"/>
    <w:uiPriority w:val="9"/>
    <w:qFormat/>
    <w:rsid w:val="00DC26AA"/>
    <w:pPr>
      <w:keepNext/>
      <w:keepLines/>
      <w:tabs>
        <w:tab w:val="right" w:pos="8314"/>
      </w:tabs>
      <w:spacing w:before="240"/>
      <w:outlineLvl w:val="0"/>
    </w:pPr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0239"/>
    <w:pPr>
      <w:keepNext/>
      <w:keepLines/>
      <w:spacing w:before="40"/>
      <w:outlineLvl w:val="1"/>
    </w:pPr>
    <w:rPr>
      <w:rFonts w:eastAsiaTheme="majorEastAsia" w:cstheme="minorHAns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D6E"/>
  </w:style>
  <w:style w:type="paragraph" w:styleId="Piedepgina">
    <w:name w:val="footer"/>
    <w:basedOn w:val="Normal"/>
    <w:link w:val="PiedepginaCar"/>
    <w:uiPriority w:val="99"/>
    <w:unhideWhenUsed/>
    <w:rsid w:val="00080D6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D6E"/>
  </w:style>
  <w:style w:type="character" w:customStyle="1" w:styleId="Ttulo1Car">
    <w:name w:val="Título 1 Car"/>
    <w:aliases w:val="Título Decroly Car"/>
    <w:basedOn w:val="Fuentedeprrafopredeter"/>
    <w:link w:val="Ttulo1"/>
    <w:uiPriority w:val="9"/>
    <w:rsid w:val="00DC26AA"/>
    <w:rPr>
      <w:rFonts w:ascii="Calibri" w:eastAsiaTheme="majorEastAsia" w:hAnsi="Calibri" w:cstheme="majorBidi"/>
      <w:color w:val="2F5496" w:themeColor="accent1" w:themeShade="BF"/>
      <w:sz w:val="32"/>
    </w:rPr>
  </w:style>
  <w:style w:type="paragraph" w:styleId="Sinespaciado">
    <w:name w:val="No Spacing"/>
    <w:aliases w:val="Destacado"/>
    <w:uiPriority w:val="1"/>
    <w:qFormat/>
    <w:rsid w:val="00D263DB"/>
    <w:pPr>
      <w:spacing w:after="0" w:line="240" w:lineRule="auto"/>
      <w:jc w:val="both"/>
    </w:pPr>
    <w:rPr>
      <w:color w:val="3B3838" w:themeColor="background2" w:themeShade="40"/>
      <w:sz w:val="28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117D51"/>
    <w:pPr>
      <w:ind w:left="720"/>
      <w:contextualSpacing/>
    </w:pPr>
  </w:style>
  <w:style w:type="paragraph" w:styleId="Ttulo">
    <w:name w:val="Title"/>
    <w:aliases w:val="UF"/>
    <w:basedOn w:val="Normal"/>
    <w:next w:val="Normal"/>
    <w:link w:val="TtuloCar"/>
    <w:uiPriority w:val="10"/>
    <w:qFormat/>
    <w:rsid w:val="00125CD5"/>
    <w:pPr>
      <w:spacing w:line="240" w:lineRule="auto"/>
      <w:ind w:right="190"/>
      <w:jc w:val="right"/>
    </w:pPr>
    <w:rPr>
      <w:rFonts w:ascii="Avenir Next LT Pro Demi" w:hAnsi="Avenir Next LT Pro Demi"/>
      <w:color w:val="A5BBE3"/>
      <w:kern w:val="24"/>
      <w:sz w:val="220"/>
      <w:szCs w:val="220"/>
    </w:rPr>
  </w:style>
  <w:style w:type="character" w:customStyle="1" w:styleId="TtuloCar">
    <w:name w:val="Título Car"/>
    <w:aliases w:val="UF Car"/>
    <w:basedOn w:val="Fuentedeprrafopredeter"/>
    <w:link w:val="Ttulo"/>
    <w:uiPriority w:val="10"/>
    <w:rsid w:val="00125CD5"/>
    <w:rPr>
      <w:rFonts w:ascii="Avenir Next LT Pro Demi" w:hAnsi="Avenir Next LT Pro Demi"/>
      <w:color w:val="A5BBE3"/>
      <w:kern w:val="24"/>
      <w:sz w:val="220"/>
      <w:szCs w:val="220"/>
    </w:rPr>
  </w:style>
  <w:style w:type="paragraph" w:styleId="Subttulo">
    <w:name w:val="Subtitle"/>
    <w:aliases w:val="Unidad Formativa"/>
    <w:basedOn w:val="Normal"/>
    <w:next w:val="Normal"/>
    <w:link w:val="SubttuloCar"/>
    <w:uiPriority w:val="11"/>
    <w:qFormat/>
    <w:rsid w:val="00341265"/>
    <w:pPr>
      <w:spacing w:line="240" w:lineRule="auto"/>
      <w:ind w:right="190"/>
      <w:jc w:val="right"/>
    </w:pPr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customStyle="1" w:styleId="SubttuloCar">
    <w:name w:val="Subtítulo Car"/>
    <w:aliases w:val="Unidad Formativa Car"/>
    <w:basedOn w:val="Fuentedeprrafopredeter"/>
    <w:link w:val="Subttulo"/>
    <w:uiPriority w:val="11"/>
    <w:rsid w:val="00341265"/>
    <w:rPr>
      <w:rFonts w:ascii="Avenir Next LT Pro Demi" w:hAnsi="Avenir Next LT Pro Demi"/>
      <w:color w:val="FFFFFF" w:themeColor="background1"/>
      <w:kern w:val="24"/>
      <w:sz w:val="48"/>
      <w:szCs w:val="48"/>
    </w:rPr>
  </w:style>
  <w:style w:type="character" w:styleId="nfasissutil">
    <w:name w:val="Subtle Emphasis"/>
    <w:aliases w:val="Nombre Apartado"/>
    <w:uiPriority w:val="19"/>
    <w:qFormat/>
    <w:rsid w:val="00341265"/>
  </w:style>
  <w:style w:type="character" w:styleId="nfasis">
    <w:name w:val="Emphasis"/>
    <w:aliases w:val="MP"/>
    <w:uiPriority w:val="20"/>
    <w:qFormat/>
    <w:rsid w:val="00DB777B"/>
    <w:rPr>
      <w:rFonts w:ascii="Calibri" w:eastAsia="Verdana" w:hAnsi="Calibri" w:cs="Calibri"/>
      <w:color w:val="FFFFFF" w:themeColor="background1"/>
      <w:kern w:val="24"/>
      <w:sz w:val="44"/>
      <w:szCs w:val="44"/>
    </w:rPr>
  </w:style>
  <w:style w:type="character" w:customStyle="1" w:styleId="Ttulo2Car">
    <w:name w:val="Título 2 Car"/>
    <w:basedOn w:val="Fuentedeprrafopredeter"/>
    <w:link w:val="Ttulo2"/>
    <w:uiPriority w:val="9"/>
    <w:rsid w:val="00690239"/>
    <w:rPr>
      <w:rFonts w:eastAsiaTheme="majorEastAsia" w:cstheme="minorHAnsi"/>
      <w:color w:val="2F5496" w:themeColor="accent1" w:themeShade="BF"/>
    </w:rPr>
  </w:style>
  <w:style w:type="table" w:styleId="Tablaconcuadrcula">
    <w:name w:val="Table Grid"/>
    <w:basedOn w:val="Tablanormal"/>
    <w:uiPriority w:val="59"/>
    <w:rsid w:val="00D26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769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Vieta">
    <w:name w:val="Viñeta"/>
    <w:basedOn w:val="Prrafodelista"/>
    <w:link w:val="VietaCar"/>
    <w:qFormat/>
    <w:rsid w:val="00073631"/>
    <w:pPr>
      <w:numPr>
        <w:numId w:val="7"/>
      </w:numPr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073631"/>
    <w:rPr>
      <w:color w:val="3B3838" w:themeColor="background2" w:themeShade="40"/>
    </w:rPr>
  </w:style>
  <w:style w:type="character" w:customStyle="1" w:styleId="VietaCar">
    <w:name w:val="Viñeta Car"/>
    <w:basedOn w:val="PrrafodelistaCar"/>
    <w:link w:val="Vieta"/>
    <w:rsid w:val="00073631"/>
    <w:rPr>
      <w:color w:val="3B3838" w:themeColor="background2" w:themeShade="40"/>
    </w:rPr>
  </w:style>
  <w:style w:type="character" w:styleId="Hipervnculo">
    <w:name w:val="Hyperlink"/>
    <w:basedOn w:val="Fuentedeprrafopredeter"/>
    <w:uiPriority w:val="99"/>
    <w:unhideWhenUsed/>
    <w:rsid w:val="00D0242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24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2423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D024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9F67C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446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gumosa\Desktop\Modelo%20Actividad%20Decroly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97D91FB7E81F40956AA9A6E3912FBD" ma:contentTypeVersion="14" ma:contentTypeDescription="Crear nuevo documento." ma:contentTypeScope="" ma:versionID="6479b25a2a62af99e5fd04e7e596b509">
  <xsd:schema xmlns:xsd="http://www.w3.org/2001/XMLSchema" xmlns:xs="http://www.w3.org/2001/XMLSchema" xmlns:p="http://schemas.microsoft.com/office/2006/metadata/properties" xmlns:ns2="19a84395-7d79-4037-8f64-410e145f9cb9" xmlns:ns3="c240c057-f393-42be-9a79-d86c312335fe" targetNamespace="http://schemas.microsoft.com/office/2006/metadata/properties" ma:root="true" ma:fieldsID="0cfe43e656262905fac9fc116f2b6f9a" ns2:_="" ns3:_="">
    <xsd:import namespace="19a84395-7d79-4037-8f64-410e145f9cb9"/>
    <xsd:import namespace="c240c057-f393-42be-9a79-d86c31233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84395-7d79-4037-8f64-410e145f9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0c057-f393-42be-9a79-d86c31233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578e813-3585-474e-a839-ac3f2277e7c7}" ma:internalName="TaxCatchAll" ma:showField="CatchAllData" ma:web="c240c057-f393-42be-9a79-d86c31233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40c057-f393-42be-9a79-d86c312335fe" xsi:nil="true"/>
    <lcf76f155ced4ddcb4097134ff3c332f xmlns="19a84395-7d79-4037-8f64-410e145f9c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FE6495-2609-4D0A-A6B5-F63BE4FF4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84395-7d79-4037-8f64-410e145f9cb9"/>
    <ds:schemaRef ds:uri="c240c057-f393-42be-9a79-d86c31233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329127-9DFF-475E-B8FC-CD8D6133C8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A344E6-6B2B-422A-849C-8D1571C3C8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0B7557-CE4F-4BB3-BE09-F15F6CB205A4}">
  <ds:schemaRefs>
    <ds:schemaRef ds:uri="http://schemas.microsoft.com/office/2006/metadata/properties"/>
    <ds:schemaRef ds:uri="http://schemas.microsoft.com/office/infopath/2007/PartnerControls"/>
    <ds:schemaRef ds:uri="c240c057-f393-42be-9a79-d86c312335fe"/>
    <ds:schemaRef ds:uri="19a84395-7d79-4037-8f64-410e145f9cb9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Modelo Actividad Decroly 2023</Template>
  <TotalTime>1088</TotalTime>
  <Pages>2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Argumosa</dc:creator>
  <cp:keywords/>
  <dc:description/>
  <cp:lastModifiedBy>José Luis Argumosa Antón</cp:lastModifiedBy>
  <cp:revision>110</cp:revision>
  <cp:lastPrinted>2023-04-20T15:39:00Z</cp:lastPrinted>
  <dcterms:created xsi:type="dcterms:W3CDTF">2023-09-23T16:13:00Z</dcterms:created>
  <dcterms:modified xsi:type="dcterms:W3CDTF">2025-11-25T15:30:00Z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0x0101006A97D91FB7E81F40956AA9A6E3912FBD</vt:lpwstr>
  </property>
  <property fmtid="{D5CDD505-2E9C-101B-9397-08002B2CF9AE}" pid="3" name="MediaServiceImageTags">
    <vt:lpwstr/>
  </property>
</Properties>
</file>